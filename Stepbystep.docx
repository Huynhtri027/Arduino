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687" w:rsidRPr="002A791B" w:rsidRDefault="00AF6D05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>Install XCTU - Linux</w:t>
      </w:r>
    </w:p>
    <w:p w:rsidR="00000000" w:rsidRPr="002A791B" w:rsidRDefault="00AF6D05">
      <w:pPr>
        <w:rPr>
          <w:rFonts w:ascii="Times New Roman" w:hAnsi="Times New Roman" w:cs="Times New Roman"/>
          <w:sz w:val="26"/>
          <w:szCs w:val="26"/>
        </w:rPr>
        <w:sectPr w:rsidR="00000000" w:rsidRPr="002A791B">
          <w:pgSz w:w="11906" w:h="16838"/>
          <w:pgMar w:top="1134" w:right="1134" w:bottom="1134" w:left="1134" w:header="720" w:footer="720" w:gutter="0"/>
          <w:cols w:space="720"/>
        </w:sectPr>
      </w:pP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lastRenderedPageBreak/>
        <w:t xml:space="preserve">By default, access to the serial and USB ports in Linux is restricted to root and dialout group users. To access your XBee devices and use XCTU to communicate </w:t>
      </w:r>
      <w:r w:rsidRPr="002A791B">
        <w:rPr>
          <w:rFonts w:ascii="Times New Roman" w:hAnsi="Times New Roman" w:cs="Times New Roman"/>
          <w:sz w:val="26"/>
          <w:szCs w:val="26"/>
        </w:rPr>
        <w:t>with them, your Linux user must belong to this group.</w:t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>To add your Linux user to the dialout group:</w:t>
      </w:r>
    </w:p>
    <w:p w:rsidR="00AD4687" w:rsidRPr="002A791B" w:rsidRDefault="00AF6D05">
      <w:pPr>
        <w:pStyle w:val="Textbody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>Open a terminal console.</w:t>
      </w:r>
    </w:p>
    <w:p w:rsidR="00AD4687" w:rsidRPr="002A791B" w:rsidRDefault="00AF6D05">
      <w:pPr>
        <w:pStyle w:val="Textbody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 xml:space="preserve">Execute this following command, where </w:t>
      </w:r>
      <w:r w:rsidRPr="002A791B">
        <w:rPr>
          <w:rFonts w:ascii="Times New Roman" w:hAnsi="Times New Roman" w:cs="Times New Roman"/>
          <w:b/>
          <w:sz w:val="26"/>
          <w:szCs w:val="26"/>
        </w:rPr>
        <w:t>&lt;user&gt;</w:t>
      </w:r>
      <w:r w:rsidRPr="002A791B">
        <w:rPr>
          <w:rFonts w:ascii="Times New Roman" w:hAnsi="Times New Roman" w:cs="Times New Roman"/>
          <w:sz w:val="26"/>
          <w:szCs w:val="26"/>
        </w:rPr>
        <w:t xml:space="preserve"> is the user you want to add to the dialout group.:</w:t>
      </w:r>
    </w:p>
    <w:p w:rsidR="00AD4687" w:rsidRPr="002A791B" w:rsidRDefault="00AF6D05">
      <w:pPr>
        <w:pStyle w:val="PreformattedText"/>
        <w:spacing w:after="283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>sudo usermod -a -G dialout &lt;user&gt;</w:t>
      </w:r>
    </w:p>
    <w:p w:rsidR="00AD4687" w:rsidRPr="002A791B" w:rsidRDefault="00AF6D05">
      <w:pPr>
        <w:pStyle w:val="Textbody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>Lo</w:t>
      </w:r>
      <w:r w:rsidRPr="002A791B">
        <w:rPr>
          <w:rFonts w:ascii="Times New Roman" w:hAnsi="Times New Roman" w:cs="Times New Roman"/>
          <w:sz w:val="26"/>
          <w:szCs w:val="26"/>
        </w:rPr>
        <w:t>g out and log in again with your user in the system.</w:t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>Then download and install XCTU:</w:t>
      </w:r>
    </w:p>
    <w:p w:rsidR="00AD4687" w:rsidRPr="002A791B" w:rsidRDefault="00AF6D05">
      <w:pPr>
        <w:pStyle w:val="Textbody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 xml:space="preserve">Go to </w:t>
      </w:r>
      <w:hyperlink r:id="rId7" w:history="1">
        <w:r w:rsidRPr="002A791B">
          <w:rPr>
            <w:rFonts w:ascii="Times New Roman" w:hAnsi="Times New Roman" w:cs="Times New Roman"/>
            <w:sz w:val="26"/>
            <w:szCs w:val="26"/>
          </w:rPr>
          <w:t>www.digi.com/xctu</w:t>
        </w:r>
      </w:hyperlink>
      <w:r w:rsidRPr="002A791B">
        <w:rPr>
          <w:rFonts w:ascii="Times New Roman" w:hAnsi="Times New Roman" w:cs="Times New Roman"/>
          <w:sz w:val="26"/>
          <w:szCs w:val="26"/>
        </w:rPr>
        <w:t>.</w:t>
      </w:r>
    </w:p>
    <w:p w:rsidR="00AD4687" w:rsidRPr="002A791B" w:rsidRDefault="00AF6D05">
      <w:pPr>
        <w:pStyle w:val="Textbody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 xml:space="preserve">Click </w:t>
      </w:r>
      <w:r w:rsidRPr="002A791B">
        <w:rPr>
          <w:rFonts w:ascii="Times New Roman" w:hAnsi="Times New Roman" w:cs="Times New Roman"/>
          <w:b/>
          <w:sz w:val="26"/>
          <w:szCs w:val="26"/>
        </w:rPr>
        <w:t>Download XCTU</w:t>
      </w:r>
      <w:r w:rsidRPr="002A791B">
        <w:rPr>
          <w:rFonts w:ascii="Times New Roman" w:hAnsi="Times New Roman" w:cs="Times New Roman"/>
          <w:sz w:val="26"/>
          <w:szCs w:val="26"/>
        </w:rPr>
        <w:t>.</w:t>
      </w:r>
    </w:p>
    <w:p w:rsidR="00AD4687" w:rsidRPr="002A791B" w:rsidRDefault="00AF6D05">
      <w:pPr>
        <w:pStyle w:val="Textbody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 xml:space="preserve">Under </w:t>
      </w:r>
      <w:r w:rsidRPr="002A791B">
        <w:rPr>
          <w:rFonts w:ascii="Times New Roman" w:hAnsi="Times New Roman" w:cs="Times New Roman"/>
          <w:b/>
          <w:sz w:val="26"/>
          <w:szCs w:val="26"/>
        </w:rPr>
        <w:t>Utilities</w:t>
      </w:r>
      <w:r w:rsidRPr="002A791B">
        <w:rPr>
          <w:rFonts w:ascii="Times New Roman" w:hAnsi="Times New Roman" w:cs="Times New Roman"/>
          <w:sz w:val="26"/>
          <w:szCs w:val="26"/>
        </w:rPr>
        <w:t>, click the Linux installer link.</w:t>
      </w:r>
    </w:p>
    <w:p w:rsidR="00AD4687" w:rsidRPr="002A791B" w:rsidRDefault="00AF6D05">
      <w:pPr>
        <w:pStyle w:val="Textbody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 xml:space="preserve">When the file has finished </w:t>
      </w:r>
      <w:r w:rsidRPr="002A791B">
        <w:rPr>
          <w:rFonts w:ascii="Times New Roman" w:hAnsi="Times New Roman" w:cs="Times New Roman"/>
          <w:sz w:val="26"/>
          <w:szCs w:val="26"/>
        </w:rPr>
        <w:t>downloading, run the executable file and follow the steps in the XCTU Setup Wizard. A “What’s new” dialog appears when installation is complete.</w:t>
      </w:r>
    </w:p>
    <w:p w:rsidR="00000000" w:rsidRPr="002A791B" w:rsidRDefault="00AF6D05">
      <w:pPr>
        <w:rPr>
          <w:rFonts w:ascii="Times New Roman" w:hAnsi="Times New Roman" w:cs="Times New Roman"/>
          <w:sz w:val="26"/>
          <w:szCs w:val="26"/>
        </w:rPr>
        <w:sectPr w:rsidR="00000000" w:rsidRPr="002A791B">
          <w:type w:val="continuous"/>
          <w:pgSz w:w="11906" w:h="16838"/>
          <w:pgMar w:top="1134" w:right="1134" w:bottom="1134" w:left="1134" w:header="720" w:footer="720" w:gutter="0"/>
          <w:cols w:space="720"/>
        </w:sectPr>
      </w:pPr>
    </w:p>
    <w:p w:rsidR="00AD4687" w:rsidRPr="002A791B" w:rsidRDefault="00AF6D05">
      <w:pPr>
        <w:pStyle w:val="Standard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lastRenderedPageBreak/>
        <w:t xml:space="preserve">         Link download: </w:t>
      </w:r>
      <w:hyperlink r:id="rId8" w:history="1">
        <w:r w:rsidRPr="002A791B">
          <w:rPr>
            <w:rFonts w:ascii="Times New Roman" w:hAnsi="Times New Roman" w:cs="Times New Roman"/>
            <w:sz w:val="26"/>
            <w:szCs w:val="26"/>
          </w:rPr>
          <w:t>http://ftp1.dig</w:t>
        </w:r>
        <w:r w:rsidRPr="002A791B">
          <w:rPr>
            <w:rFonts w:ascii="Times New Roman" w:hAnsi="Times New Roman" w:cs="Times New Roman"/>
            <w:sz w:val="26"/>
            <w:szCs w:val="26"/>
          </w:rPr>
          <w:t>i.com/support/utilities/40002881_G.run</w:t>
        </w:r>
      </w:hyperlink>
      <w:r w:rsidRPr="002A791B">
        <w:rPr>
          <w:rFonts w:ascii="Times New Roman" w:hAnsi="Times New Roman" w:cs="Times New Roman"/>
          <w:sz w:val="26"/>
          <w:szCs w:val="26"/>
        </w:rPr>
        <w:t xml:space="preserve"> or</w:t>
      </w:r>
    </w:p>
    <w:p w:rsidR="00AD4687" w:rsidRPr="002A791B" w:rsidRDefault="00AF6D05">
      <w:pPr>
        <w:pStyle w:val="Standard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 xml:space="preserve">         </w:t>
      </w:r>
      <w:hyperlink r:id="rId9" w:history="1">
        <w:r w:rsidRPr="002A791B">
          <w:rPr>
            <w:rFonts w:ascii="Times New Roman" w:hAnsi="Times New Roman" w:cs="Times New Roman"/>
            <w:sz w:val="26"/>
            <w:szCs w:val="26"/>
          </w:rPr>
          <w:t>https://www.digi.com/products/xbee-rf-solutions/xctu-software/xctu#productsupport-utilities</w:t>
        </w:r>
      </w:hyperlink>
    </w:p>
    <w:p w:rsidR="00AD4687" w:rsidRPr="002A791B" w:rsidRDefault="00AF6D05">
      <w:pPr>
        <w:pStyle w:val="Standard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>cd /</w:t>
      </w:r>
      <w:r w:rsidRPr="002A791B">
        <w:rPr>
          <w:rFonts w:ascii="Times New Roman" w:hAnsi="Times New Roman" w:cs="Times New Roman"/>
          <w:sz w:val="26"/>
          <w:szCs w:val="26"/>
        </w:rPr>
        <w:t>Dowload/</w:t>
      </w:r>
      <w:hyperlink r:id="rId10" w:history="1">
        <w:r w:rsidRPr="002A791B">
          <w:rPr>
            <w:rFonts w:ascii="Times New Roman" w:hAnsi="Times New Roman" w:cs="Times New Roman"/>
            <w:sz w:val="26"/>
            <w:szCs w:val="26"/>
          </w:rPr>
          <w:t>40002881_G.run</w:t>
        </w:r>
      </w:hyperlink>
    </w:p>
    <w:p w:rsidR="00AD4687" w:rsidRPr="002A791B" w:rsidRDefault="00AF6D05">
      <w:pPr>
        <w:pStyle w:val="Standard"/>
        <w:ind w:left="709"/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0" w:name="j_id0:j_id1:j_id284"/>
      <w:bookmarkStart w:id="1" w:name="j_id0:j_id1:j_id284:j_id285:j_id308:j_id"/>
      <w:bookmarkStart w:id="2" w:name="j_id0:j_id1:j_id284:j_id285:j_id308"/>
      <w:bookmarkEnd w:id="0"/>
      <w:bookmarkEnd w:id="1"/>
      <w:bookmarkEnd w:id="2"/>
      <w:r w:rsidRPr="002A791B">
        <w:rPr>
          <w:rFonts w:ascii="Times New Roman" w:hAnsi="Times New Roman" w:cs="Times New Roman"/>
          <w:b/>
          <w:sz w:val="26"/>
          <w:szCs w:val="26"/>
        </w:rPr>
        <w:t>chmod a+x 40002881_G.run  -&gt; sudo ./40002881_G.run</w:t>
      </w:r>
    </w:p>
    <w:p w:rsidR="00AD4687" w:rsidRPr="002A791B" w:rsidRDefault="00AD4687">
      <w:pPr>
        <w:pStyle w:val="Standard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D4687" w:rsidRPr="002A791B" w:rsidRDefault="00AF6D05">
      <w:pPr>
        <w:pStyle w:val="Heading2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>Configure Your Xbees</w:t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 xml:space="preserve">You will need to configure your XBee modules so they can communicate.  The first part of </w:t>
      </w:r>
      <w:r w:rsidRPr="002A791B">
        <w:rPr>
          <w:rFonts w:ascii="Times New Roman" w:hAnsi="Times New Roman" w:cs="Times New Roman"/>
          <w:sz w:val="26"/>
          <w:szCs w:val="26"/>
        </w:rPr>
        <w:t>this configuration involves setting the Channel, PAN ID, and Address values</w:t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Style w:val="StrongEmphasis"/>
          <w:rFonts w:ascii="Times New Roman" w:hAnsi="Times New Roman" w:cs="Times New Roman"/>
          <w:sz w:val="26"/>
          <w:szCs w:val="26"/>
        </w:rPr>
        <w:t>Channel</w:t>
      </w:r>
      <w:r w:rsidRPr="002A791B">
        <w:rPr>
          <w:rFonts w:ascii="Times New Roman" w:hAnsi="Times New Roman" w:cs="Times New Roman"/>
          <w:sz w:val="26"/>
          <w:szCs w:val="26"/>
        </w:rPr>
        <w:t>: The channel calibrates the operating frequency within the 2.4GHz 802.15.4 band. Your XBees must be on the same channel to communicate with one another.</w:t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Style w:val="StrongEmphasis"/>
          <w:rFonts w:ascii="Times New Roman" w:hAnsi="Times New Roman" w:cs="Times New Roman"/>
          <w:sz w:val="26"/>
          <w:szCs w:val="26"/>
        </w:rPr>
        <w:t>PAN ID</w:t>
      </w:r>
      <w:r w:rsidRPr="002A791B">
        <w:rPr>
          <w:rFonts w:ascii="Times New Roman" w:hAnsi="Times New Roman" w:cs="Times New Roman"/>
          <w:sz w:val="26"/>
          <w:szCs w:val="26"/>
        </w:rPr>
        <w:t xml:space="preserve"> (Personal </w:t>
      </w:r>
      <w:r w:rsidRPr="002A791B">
        <w:rPr>
          <w:rFonts w:ascii="Times New Roman" w:hAnsi="Times New Roman" w:cs="Times New Roman"/>
          <w:sz w:val="26"/>
          <w:szCs w:val="26"/>
        </w:rPr>
        <w:t>Area Network ID): Your XBees must share the same PAN ID to communicate with one another. You can choose a value between 0 and 0xFFFF.</w:t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Style w:val="StrongEmphasis"/>
          <w:rFonts w:ascii="Times New Roman" w:hAnsi="Times New Roman" w:cs="Times New Roman"/>
          <w:sz w:val="26"/>
          <w:szCs w:val="26"/>
        </w:rPr>
        <w:t>Addressing</w:t>
      </w:r>
      <w:r w:rsidRPr="002A791B">
        <w:rPr>
          <w:rFonts w:ascii="Times New Roman" w:hAnsi="Times New Roman" w:cs="Times New Roman"/>
          <w:sz w:val="26"/>
          <w:szCs w:val="26"/>
        </w:rPr>
        <w:t xml:space="preserve">: Each XBee has a source address (referred to as “MY address”) and a destination address (which has Destination </w:t>
      </w:r>
      <w:r w:rsidRPr="002A791B">
        <w:rPr>
          <w:rFonts w:ascii="Times New Roman" w:hAnsi="Times New Roman" w:cs="Times New Roman"/>
          <w:sz w:val="26"/>
          <w:szCs w:val="26"/>
        </w:rPr>
        <w:t>High or DH and destination Low or DL). An XBee’s destination address specifies to which source address it can send data. You can specify a universally unique address by using the 64-bit address printed on the back of the module, use a shorter 16-bit addres</w:t>
      </w:r>
      <w:r w:rsidRPr="002A791B">
        <w:rPr>
          <w:rFonts w:ascii="Times New Roman" w:hAnsi="Times New Roman" w:cs="Times New Roman"/>
          <w:sz w:val="26"/>
          <w:szCs w:val="26"/>
        </w:rPr>
        <w:t>s (unique within a network).</w:t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Note: </w:t>
      </w:r>
      <w:r w:rsidRPr="002A791B">
        <w:rPr>
          <w:rFonts w:ascii="Times New Roman" w:hAnsi="Times New Roman" w:cs="Times New Roman"/>
          <w:sz w:val="26"/>
          <w:szCs w:val="26"/>
        </w:rPr>
        <w:t>Additionally, each XBee in a network plays a role. The three role options are Coordinator, End Device, and Router.</w:t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A791B">
        <w:rPr>
          <w:rFonts w:ascii="Times New Roman" w:hAnsi="Times New Roman" w:cs="Times New Roman"/>
          <w:b/>
          <w:sz w:val="26"/>
          <w:szCs w:val="26"/>
        </w:rPr>
        <w:t>Step 1: Open XCTU → cd  /opt/Digi/XCTU-NG$ sudo ./app</w:t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A791B">
        <w:rPr>
          <w:rFonts w:ascii="Times New Roman" w:hAnsi="Times New Roman" w:cs="Times New Roman"/>
          <w:b/>
          <w:sz w:val="26"/>
          <w:szCs w:val="26"/>
        </w:rPr>
        <w:t>Step 2: Plug your first XBee into an Explorer modul</w:t>
      </w:r>
      <w:r w:rsidRPr="002A791B">
        <w:rPr>
          <w:rFonts w:ascii="Times New Roman" w:hAnsi="Times New Roman" w:cs="Times New Roman"/>
          <w:b/>
          <w:sz w:val="26"/>
          <w:szCs w:val="26"/>
        </w:rPr>
        <w:t>e, and connect to your computer’s USB port via a USB cable.</w:t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A791B">
        <w:rPr>
          <w:rFonts w:ascii="Times New Roman" w:hAnsi="Times New Roman" w:cs="Times New Roman"/>
          <w:b/>
          <w:sz w:val="26"/>
          <w:szCs w:val="26"/>
        </w:rPr>
        <w:t>Step 3: Open XCTU and click “Discover devices.”</w:t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A2575" wp14:editId="054BBBD2">
                <wp:simplePos x="0" y="0"/>
                <wp:positionH relativeFrom="column">
                  <wp:posOffset>308610</wp:posOffset>
                </wp:positionH>
                <wp:positionV relativeFrom="paragraph">
                  <wp:posOffset>99056</wp:posOffset>
                </wp:positionV>
                <wp:extent cx="381003" cy="304796"/>
                <wp:effectExtent l="19050" t="19050" r="19047" b="19054"/>
                <wp:wrapNone/>
                <wp:docPr id="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3" cy="304796"/>
                        </a:xfrm>
                        <a:prstGeom prst="rect">
                          <a:avLst/>
                        </a:prstGeom>
                        <a:noFill/>
                        <a:ln w="28575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34557A0B" id="Rectangle 4" o:spid="_x0000_s1026" style="position:absolute;margin-left:24.3pt;margin-top:7.8pt;width:30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" filled="f" strokecolor="red" strokeweight="2.25pt">
                <v:textbox inset="0,0,0,0"/>
              </v:rect>
            </w:pict>
          </mc:Fallback>
        </mc:AlternateContent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inline distT="0" distB="0" distL="0" distR="0" wp14:anchorId="45711140" wp14:editId="1DAF934D">
            <wp:extent cx="6120134" cy="3455032"/>
            <wp:effectExtent l="0" t="0" r="0" b="0"/>
            <wp:docPr id="2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4550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A791B">
        <w:rPr>
          <w:rFonts w:ascii="Times New Roman" w:hAnsi="Times New Roman" w:cs="Times New Roman"/>
          <w:b/>
          <w:sz w:val="26"/>
          <w:szCs w:val="26"/>
        </w:rPr>
        <w:t>Step 4: Select the port to be scanned. Then on the next page, select the settings as shown below. Click “Finish.”</w:t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B2BCA6" wp14:editId="2AFC17AE">
                <wp:simplePos x="0" y="0"/>
                <wp:positionH relativeFrom="column">
                  <wp:posOffset>2546988</wp:posOffset>
                </wp:positionH>
                <wp:positionV relativeFrom="paragraph">
                  <wp:posOffset>2670176</wp:posOffset>
                </wp:positionV>
                <wp:extent cx="552453" cy="219071"/>
                <wp:effectExtent l="19050" t="19050" r="19047" b="9529"/>
                <wp:wrapNone/>
                <wp:docPr id="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3" cy="219071"/>
                        </a:xfrm>
                        <a:prstGeom prst="rect">
                          <a:avLst/>
                        </a:prstGeom>
                        <a:noFill/>
                        <a:ln w="28575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1A7AE3AC" id="Rectangle 9" o:spid="_x0000_s1026" style="position:absolute;margin-left:200.55pt;margin-top:210.25pt;width:43.5pt;height:17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" filled="f" strokecolor="red" strokeweight="2.25pt">
                <v:textbox inset="0,0,0,0"/>
              </v:rect>
            </w:pict>
          </mc:Fallback>
        </mc:AlternateContent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252CEE" wp14:editId="41395B36">
                <wp:simplePos x="0" y="0"/>
                <wp:positionH relativeFrom="column">
                  <wp:posOffset>1918338</wp:posOffset>
                </wp:positionH>
                <wp:positionV relativeFrom="paragraph">
                  <wp:posOffset>965204</wp:posOffset>
                </wp:positionV>
                <wp:extent cx="2247896" cy="381003"/>
                <wp:effectExtent l="19050" t="19050" r="19054" b="19047"/>
                <wp:wrapNone/>
                <wp:docPr id="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896" cy="381003"/>
                        </a:xfrm>
                        <a:prstGeom prst="rect">
                          <a:avLst/>
                        </a:prstGeom>
                        <a:noFill/>
                        <a:ln w="28575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569AD071" id="Rectangle 8" o:spid="_x0000_s1026" style="position:absolute;margin-left:151.05pt;margin-top:76pt;width:177pt;height:3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" filled="f" strokecolor="red" strokeweight="2.25pt">
                <v:textbox inset="0,0,0,0"/>
              </v:rect>
            </w:pict>
          </mc:Fallback>
        </mc:AlternateContent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inline distT="0" distB="0" distL="0" distR="0" wp14:anchorId="506CFBA9" wp14:editId="7FFF6273">
            <wp:extent cx="6120134" cy="3296924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2969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70D0BD" wp14:editId="1A0498FC">
                <wp:simplePos x="0" y="0"/>
                <wp:positionH relativeFrom="column">
                  <wp:posOffset>3604263</wp:posOffset>
                </wp:positionH>
                <wp:positionV relativeFrom="paragraph">
                  <wp:posOffset>2689863</wp:posOffset>
                </wp:positionV>
                <wp:extent cx="552453" cy="219071"/>
                <wp:effectExtent l="19050" t="19050" r="19047" b="9529"/>
                <wp:wrapNone/>
                <wp:docPr id="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3" cy="219071"/>
                        </a:xfrm>
                        <a:prstGeom prst="rect">
                          <a:avLst/>
                        </a:prstGeom>
                        <a:noFill/>
                        <a:ln w="28575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1937C9B7" id="Rectangle 7" o:spid="_x0000_s1026" style="position:absolute;margin-left:283.8pt;margin-top:211.8pt;width:43.5pt;height:1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" filled="f" strokecolor="red" strokeweight="2.25pt">
                <v:textbox inset="0,0,0,0"/>
              </v:rect>
            </w:pict>
          </mc:Fallback>
        </mc:AlternateContent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inline distT="0" distB="0" distL="0" distR="0" wp14:anchorId="3D6DC979" wp14:editId="37D6FD33">
            <wp:extent cx="6120134" cy="3310256"/>
            <wp:effectExtent l="0" t="0" r="0" b="4444"/>
            <wp:docPr id="7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3102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A791B">
        <w:rPr>
          <w:rFonts w:ascii="Times New Roman" w:hAnsi="Times New Roman" w:cs="Times New Roman"/>
          <w:b/>
          <w:sz w:val="26"/>
          <w:szCs w:val="26"/>
        </w:rPr>
        <w:t>Step 5: Your device shou</w:t>
      </w:r>
      <w:r w:rsidRPr="002A791B">
        <w:rPr>
          <w:rFonts w:ascii="Times New Roman" w:hAnsi="Times New Roman" w:cs="Times New Roman"/>
          <w:b/>
          <w:sz w:val="26"/>
          <w:szCs w:val="26"/>
        </w:rPr>
        <w:t>ld appear on the “Devices discovered” list. Click “Add selected devices” for your module.</w:t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BC69FD" wp14:editId="503AEE4B">
                <wp:simplePos x="0" y="0"/>
                <wp:positionH relativeFrom="column">
                  <wp:posOffset>3308985</wp:posOffset>
                </wp:positionH>
                <wp:positionV relativeFrom="paragraph">
                  <wp:posOffset>2191387</wp:posOffset>
                </wp:positionV>
                <wp:extent cx="676271" cy="161921"/>
                <wp:effectExtent l="19050" t="19050" r="9529" b="9529"/>
                <wp:wrapNone/>
                <wp:docPr id="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1" cy="161921"/>
                        </a:xfrm>
                        <a:prstGeom prst="rect">
                          <a:avLst/>
                        </a:prstGeom>
                        <a:noFill/>
                        <a:ln w="28575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777B462D" id="Rectangle 11" o:spid="_x0000_s1026" style="position:absolute;margin-left:260.55pt;margin-top:172.55pt;width:53.25pt;height:1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" filled="f" strokecolor="red" strokeweight="2.25pt">
                <v:textbox inset="0,0,0,0"/>
              </v:rect>
            </w:pict>
          </mc:Fallback>
        </mc:AlternateContent>
      </w:r>
      <w:r w:rsidRPr="002A791B">
        <w:rPr>
          <w:rFonts w:ascii="Times New Roman" w:hAnsi="Times New Roman" w:cs="Times New Roman"/>
          <w:b/>
          <w:bCs/>
          <w:noProof/>
          <w:sz w:val="26"/>
          <w:szCs w:val="26"/>
          <w:lang w:eastAsia="en-US" w:bidi="ar-SA"/>
        </w:rPr>
        <w:drawing>
          <wp:inline distT="0" distB="0" distL="0" distR="0" wp14:anchorId="7FD495D9" wp14:editId="1985A789">
            <wp:extent cx="6120134" cy="3318513"/>
            <wp:effectExtent l="0" t="0" r="0" b="0"/>
            <wp:docPr id="9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3185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D4687" w:rsidRPr="002A791B" w:rsidRDefault="00AD4687">
      <w:pPr>
        <w:pStyle w:val="Textbody"/>
        <w:jc w:val="both"/>
        <w:rPr>
          <w:rFonts w:ascii="Times New Roman" w:hAnsi="Times New Roman" w:cs="Times New Roman"/>
          <w:sz w:val="26"/>
          <w:szCs w:val="26"/>
        </w:rPr>
      </w:pP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A791B">
        <w:rPr>
          <w:rFonts w:ascii="Times New Roman" w:hAnsi="Times New Roman" w:cs="Times New Roman"/>
          <w:b/>
          <w:sz w:val="26"/>
          <w:szCs w:val="26"/>
        </w:rPr>
        <w:t>Step 6:</w:t>
      </w:r>
      <w:r w:rsidRPr="002A791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A791B">
        <w:rPr>
          <w:rFonts w:ascii="Times New Roman" w:hAnsi="Times New Roman" w:cs="Times New Roman"/>
          <w:b/>
          <w:sz w:val="26"/>
          <w:szCs w:val="26"/>
        </w:rPr>
        <w:t>With the Gear icon selected, click the radio module in the left-hand menu. This should open up a long list of settings.</w:t>
      </w:r>
    </w:p>
    <w:p w:rsidR="00AD4687" w:rsidRPr="002A791B" w:rsidRDefault="00AF6D05">
      <w:pPr>
        <w:pStyle w:val="Textbody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78F66E" wp14:editId="3692B4A0">
                <wp:simplePos x="0" y="0"/>
                <wp:positionH relativeFrom="column">
                  <wp:posOffset>4947288</wp:posOffset>
                </wp:positionH>
                <wp:positionV relativeFrom="paragraph">
                  <wp:posOffset>32388</wp:posOffset>
                </wp:positionV>
                <wp:extent cx="381003" cy="238128"/>
                <wp:effectExtent l="19050" t="19050" r="19047" b="28572"/>
                <wp:wrapNone/>
                <wp:docPr id="1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3" cy="238128"/>
                        </a:xfrm>
                        <a:prstGeom prst="rect">
                          <a:avLst/>
                        </a:prstGeom>
                        <a:noFill/>
                        <a:ln w="28575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07A424C4" id="Rectangle 13" o:spid="_x0000_s1026" style="position:absolute;margin-left:389.55pt;margin-top:2.55pt;width:30pt;height:18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" filled="f" strokecolor="red" strokeweight="2.25pt">
                <v:textbox inset="0,0,0,0"/>
              </v:rect>
            </w:pict>
          </mc:Fallback>
        </mc:AlternateContent>
      </w:r>
      <w:r w:rsidRPr="002A791B">
        <w:rPr>
          <w:rFonts w:ascii="Times New Roman" w:hAnsi="Times New Roman" w:cs="Times New Roman"/>
          <w:b/>
          <w:noProof/>
          <w:sz w:val="26"/>
          <w:szCs w:val="26"/>
          <w:lang w:eastAsia="en-US" w:bidi="ar-SA"/>
        </w:rPr>
        <w:drawing>
          <wp:inline distT="0" distB="0" distL="0" distR="0" wp14:anchorId="35282FB9" wp14:editId="61BB9EA0">
            <wp:extent cx="6120134" cy="3298826"/>
            <wp:effectExtent l="0" t="0" r="0" b="0"/>
            <wp:docPr id="11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29882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D4687" w:rsidRPr="002A791B" w:rsidRDefault="00AF6D05">
      <w:pPr>
        <w:pStyle w:val="Textbody"/>
        <w:numPr>
          <w:ilvl w:val="1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b/>
          <w:sz w:val="26"/>
          <w:szCs w:val="26"/>
        </w:rPr>
        <w:t xml:space="preserve">Update </w:t>
      </w:r>
      <w:r w:rsidRPr="002A791B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firmware settings  </w:t>
      </w:r>
      <w:r w:rsidRPr="002A791B">
        <w:rPr>
          <w:rFonts w:ascii="Times New Roman" w:hAnsi="Times New Roman" w:cs="Times New Roman"/>
          <w:b/>
          <w:noProof/>
          <w:sz w:val="26"/>
          <w:szCs w:val="26"/>
          <w:lang w:eastAsia="en-US" w:bidi="ar-SA"/>
        </w:rPr>
        <w:drawing>
          <wp:inline distT="0" distB="0" distL="0" distR="0" wp14:anchorId="75C158D5" wp14:editId="1579D51F">
            <wp:extent cx="533470" cy="695419"/>
            <wp:effectExtent l="0" t="0" r="0" b="9431"/>
            <wp:docPr id="12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0" cy="6954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D4687" w:rsidRPr="002A791B" w:rsidRDefault="00AF6D05">
      <w:pPr>
        <w:pStyle w:val="Textbody"/>
        <w:numPr>
          <w:ilvl w:val="1"/>
          <w:numId w:val="5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2A791B">
        <w:rPr>
          <w:rFonts w:ascii="Times New Roman" w:hAnsi="Times New Roman" w:cs="Times New Roman"/>
          <w:b/>
          <w:sz w:val="26"/>
          <w:szCs w:val="26"/>
        </w:rPr>
        <w:t>Pick function set for device is Coordinator, Router or End device.</w:t>
      </w:r>
    </w:p>
    <w:p w:rsidR="00AD4687" w:rsidRPr="002A791B" w:rsidRDefault="00AF6D05">
      <w:pPr>
        <w:pStyle w:val="Textbody"/>
        <w:ind w:left="1414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F1D5E8" wp14:editId="41A828B5">
                <wp:simplePos x="0" y="0"/>
                <wp:positionH relativeFrom="column">
                  <wp:posOffset>4613906</wp:posOffset>
                </wp:positionH>
                <wp:positionV relativeFrom="paragraph">
                  <wp:posOffset>4123687</wp:posOffset>
                </wp:positionV>
                <wp:extent cx="923928" cy="209553"/>
                <wp:effectExtent l="19050" t="19050" r="28572" b="19047"/>
                <wp:wrapNone/>
                <wp:docPr id="13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8" cy="209553"/>
                        </a:xfrm>
                        <a:prstGeom prst="rect">
                          <a:avLst/>
                        </a:prstGeom>
                        <a:noFill/>
                        <a:ln w="28575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2EE2CF2B" id="Rectangle 17" o:spid="_x0000_s1026" style="position:absolute;margin-left:363.3pt;margin-top:324.7pt;width:72.75pt;height:1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" filled="f" strokecolor="red" strokeweight="2.25pt">
                <v:textbox inset="0,0,0,0"/>
              </v:rect>
            </w:pict>
          </mc:Fallback>
        </mc:AlternateContent>
      </w:r>
      <w:r w:rsidRPr="002A791B">
        <w:rPr>
          <w:rFonts w:ascii="Times New Roman" w:hAnsi="Times New Roman" w:cs="Times New Roman"/>
          <w:b/>
          <w:noProof/>
          <w:sz w:val="26"/>
          <w:szCs w:val="26"/>
          <w:lang w:eastAsia="en-US" w:bidi="ar-SA"/>
        </w:rPr>
        <w:drawing>
          <wp:inline distT="0" distB="0" distL="0" distR="0" wp14:anchorId="6B2E724E" wp14:editId="6FE41045">
            <wp:extent cx="4753636" cy="4448793"/>
            <wp:effectExtent l="0" t="0" r="8864" b="8907"/>
            <wp:docPr id="14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6" cy="44487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D4687" w:rsidRPr="002A791B" w:rsidRDefault="00AD4687">
      <w:pPr>
        <w:pStyle w:val="Textbody"/>
        <w:ind w:left="1414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D4687" w:rsidRPr="002A791B" w:rsidRDefault="00AF6D05">
      <w:pPr>
        <w:pStyle w:val="Textbody"/>
        <w:numPr>
          <w:ilvl w:val="1"/>
          <w:numId w:val="5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2A791B">
        <w:rPr>
          <w:rFonts w:ascii="Times New Roman" w:hAnsi="Times New Roman" w:cs="Times New Roman"/>
          <w:b/>
          <w:sz w:val="26"/>
          <w:szCs w:val="26"/>
        </w:rPr>
        <w:t>Example configuration the following parameters: AT mode</w:t>
      </w:r>
    </w:p>
    <w:tbl>
      <w:tblPr>
        <w:tblW w:w="9021" w:type="dxa"/>
        <w:tblInd w:w="141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25"/>
        <w:gridCol w:w="1966"/>
        <w:gridCol w:w="1594"/>
        <w:gridCol w:w="4436"/>
      </w:tblGrid>
      <w:tr w:rsidR="002A791B" w:rsidRPr="002A791B">
        <w:tblPrEx>
          <w:tblCellMar>
            <w:top w:w="0" w:type="dxa"/>
            <w:bottom w:w="0" w:type="dxa"/>
          </w:tblCellMar>
        </w:tblPrEx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Param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Xbee A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Xbee B</w:t>
            </w:r>
          </w:p>
        </w:tc>
        <w:tc>
          <w:tcPr>
            <w:tcW w:w="4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Effect</w:t>
            </w:r>
          </w:p>
        </w:tc>
      </w:tr>
      <w:tr w:rsidR="002A791B" w:rsidRPr="002A791B">
        <w:tblPrEx>
          <w:tblCellMar>
            <w:top w:w="0" w:type="dxa"/>
            <w:bottom w:w="0" w:type="dxa"/>
          </w:tblCellMar>
        </w:tblPrEx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2017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2017</w:t>
            </w:r>
          </w:p>
        </w:tc>
        <w:tc>
          <w:tcPr>
            <w:tcW w:w="4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Defines the network that a radio will attach to. This must be the same for all radios in</w:t>
            </w:r>
            <w:r w:rsidRPr="002A791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your network.</w:t>
            </w:r>
          </w:p>
        </w:tc>
      </w:tr>
      <w:tr w:rsidR="002A791B" w:rsidRPr="002A791B">
        <w:tblPrEx>
          <w:tblCellMar>
            <w:top w:w="0" w:type="dxa"/>
            <w:bottom w:w="0" w:type="dxa"/>
          </w:tblCellMar>
        </w:tblPrEx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JV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_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Enable[1]</w:t>
            </w:r>
          </w:p>
        </w:tc>
        <w:tc>
          <w:tcPr>
            <w:tcW w:w="4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Verifies if a coordinator exists on the same channel to join the network or to leave if it cannot be found.</w:t>
            </w:r>
          </w:p>
        </w:tc>
      </w:tr>
      <w:tr w:rsidR="002A791B" w:rsidRPr="002A791B">
        <w:tblPrEx>
          <w:tblCellMar>
            <w:top w:w="0" w:type="dxa"/>
            <w:bottom w:w="0" w:type="dxa"/>
          </w:tblCellMar>
        </w:tblPrEx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CE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Enable[1]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-</w:t>
            </w:r>
          </w:p>
        </w:tc>
        <w:tc>
          <w:tcPr>
            <w:tcW w:w="4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Sets the device as coordinator.</w:t>
            </w:r>
          </w:p>
        </w:tc>
      </w:tr>
      <w:tr w:rsidR="002A791B" w:rsidRPr="002A791B">
        <w:tblPrEx>
          <w:tblCellMar>
            <w:top w:w="0" w:type="dxa"/>
            <w:bottom w:w="0" w:type="dxa"/>
          </w:tblCellMar>
        </w:tblPrEx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DH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13A200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13A200</w:t>
            </w:r>
          </w:p>
        </w:tc>
        <w:tc>
          <w:tcPr>
            <w:tcW w:w="4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Defines the destination address (high part) to </w:t>
            </w:r>
            <w:r w:rsidRPr="002A791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transmit the data to.</w:t>
            </w:r>
          </w:p>
        </w:tc>
      </w:tr>
      <w:tr w:rsidR="002A791B" w:rsidRPr="002A791B">
        <w:tblPrEx>
          <w:tblCellMar>
            <w:top w:w="0" w:type="dxa"/>
            <w:bottom w:w="0" w:type="dxa"/>
          </w:tblCellMar>
        </w:tblPrEx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DL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40FCF1D3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40FCF1D4</w:t>
            </w:r>
          </w:p>
        </w:tc>
        <w:tc>
          <w:tcPr>
            <w:tcW w:w="4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Defines the destination address (low part) to transmit the data to. The address 0000000000000000 can be used to address the coordinator</w:t>
            </w:r>
          </w:p>
        </w:tc>
      </w:tr>
      <w:tr w:rsidR="002A791B" w:rsidRPr="002A791B">
        <w:tblPrEx>
          <w:tblCellMar>
            <w:top w:w="0" w:type="dxa"/>
            <w:bottom w:w="0" w:type="dxa"/>
          </w:tblCellMar>
        </w:tblPrEx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NI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Coordinator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b/>
                <w:sz w:val="26"/>
                <w:szCs w:val="26"/>
              </w:rPr>
              <w:t>EndDevice</w:t>
            </w:r>
          </w:p>
        </w:tc>
        <w:tc>
          <w:tcPr>
            <w:tcW w:w="4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F6D05">
            <w:pPr>
              <w:pStyle w:val="Textbody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A791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Defines the node identifier, a human-friendly name</w:t>
            </w:r>
            <w:r w:rsidRPr="002A791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for the module.</w:t>
            </w:r>
          </w:p>
        </w:tc>
      </w:tr>
      <w:tr w:rsidR="002A791B" w:rsidRPr="002A791B">
        <w:tblPrEx>
          <w:tblCellMar>
            <w:top w:w="0" w:type="dxa"/>
            <w:bottom w:w="0" w:type="dxa"/>
          </w:tblCellMar>
        </w:tblPrEx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D4687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D4687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D4687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4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4687" w:rsidRPr="002A791B" w:rsidRDefault="00AD4687">
            <w:pPr>
              <w:pStyle w:val="Textbody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AD4687" w:rsidRPr="002A791B" w:rsidRDefault="00AF6D05">
      <w:pPr>
        <w:pStyle w:val="Textbody"/>
        <w:ind w:left="70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>— keep the default value</w:t>
      </w:r>
    </w:p>
    <w:p w:rsidR="00AD4687" w:rsidRPr="002A791B" w:rsidRDefault="00AF6D05">
      <w:pPr>
        <w:pStyle w:val="Textbody"/>
        <w:numPr>
          <w:ilvl w:val="1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  <w:shd w:val="clear" w:color="auto" w:fill="FFFFFF"/>
        </w:rPr>
        <w:t>Write the settings of all XBee modules with the</w:t>
      </w:r>
      <w:r w:rsidRPr="002A791B">
        <w:rPr>
          <w:rStyle w:val="apple-converted-space"/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2A791B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Write radio settings</w:t>
      </w:r>
      <w:r w:rsidRPr="002A791B">
        <w:rPr>
          <w:rStyle w:val="apple-converted-space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 </w:t>
      </w:r>
      <w:r w:rsidRPr="002A791B">
        <w:rPr>
          <w:rFonts w:ascii="Times New Roman" w:hAnsi="Times New Roman" w:cs="Times New Roman"/>
          <w:sz w:val="26"/>
          <w:szCs w:val="26"/>
          <w:shd w:val="clear" w:color="auto" w:fill="FFFFFF"/>
        </w:rPr>
        <w:t>button</w:t>
      </w:r>
      <w:r w:rsidRPr="002A791B">
        <w:rPr>
          <w:rStyle w:val="apple-converted-space"/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inline distT="0" distB="0" distL="0" distR="0" wp14:anchorId="1B5123AD" wp14:editId="12D25A06">
            <wp:extent cx="180978" cy="190496"/>
            <wp:effectExtent l="0" t="0" r="9522" b="4"/>
            <wp:docPr id="15" name="Picture 18" descr="https://www.digi.com/resources/documentation/Digidocs/90001942-13/resources/images/rf_kits/btn_write_settings_19x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8" cy="1904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2A791B">
        <w:rPr>
          <w:rStyle w:val="apple-converted-space"/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2A791B">
        <w:rPr>
          <w:rFonts w:ascii="Times New Roman" w:hAnsi="Times New Roman" w:cs="Times New Roman"/>
          <w:sz w:val="26"/>
          <w:szCs w:val="26"/>
          <w:shd w:val="clear" w:color="auto" w:fill="FFFFFF"/>
        </w:rPr>
        <w:t>at the top of the Radio Configuration section.</w:t>
      </w:r>
    </w:p>
    <w:p w:rsidR="00AD4687" w:rsidRPr="002A791B" w:rsidRDefault="00AF6D05">
      <w:pPr>
        <w:pStyle w:val="Textbody"/>
        <w:ind w:left="1414"/>
        <w:jc w:val="both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2A791B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EndDevice:</w:t>
      </w:r>
    </w:p>
    <w:p w:rsidR="00AD4687" w:rsidRPr="002A791B" w:rsidRDefault="00AF6D05">
      <w:pPr>
        <w:pStyle w:val="Textbody"/>
        <w:ind w:left="1414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b/>
          <w:noProof/>
          <w:sz w:val="26"/>
          <w:szCs w:val="26"/>
          <w:lang w:eastAsia="en-US" w:bidi="ar-SA"/>
        </w:rPr>
        <w:drawing>
          <wp:inline distT="0" distB="0" distL="0" distR="0" wp14:anchorId="2AD4582C" wp14:editId="2F47481B">
            <wp:extent cx="5038023" cy="2496284"/>
            <wp:effectExtent l="0" t="0" r="0" b="0"/>
            <wp:docPr id="16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023" cy="24962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D4687" w:rsidRPr="002A791B" w:rsidRDefault="00AF6D05">
      <w:pPr>
        <w:pStyle w:val="Textbody"/>
        <w:ind w:left="1414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b/>
          <w:noProof/>
          <w:sz w:val="26"/>
          <w:szCs w:val="26"/>
          <w:lang w:eastAsia="en-US" w:bidi="ar-SA"/>
        </w:rPr>
        <w:lastRenderedPageBreak/>
        <w:drawing>
          <wp:inline distT="0" distB="0" distL="0" distR="0" wp14:anchorId="5CA60F85" wp14:editId="69AE47BE">
            <wp:extent cx="4922562" cy="2301745"/>
            <wp:effectExtent l="0" t="0" r="0" b="3305"/>
            <wp:docPr id="17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2562" cy="23017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D4687" w:rsidRPr="002A791B" w:rsidRDefault="00AF6D05">
      <w:pPr>
        <w:pStyle w:val="Textbody"/>
        <w:ind w:left="141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A791B">
        <w:rPr>
          <w:rFonts w:ascii="Times New Roman" w:hAnsi="Times New Roman" w:cs="Times New Roman"/>
          <w:b/>
          <w:sz w:val="26"/>
          <w:szCs w:val="26"/>
        </w:rPr>
        <w:t>Coordinator:</w:t>
      </w:r>
    </w:p>
    <w:p w:rsidR="00AD4687" w:rsidRPr="002A791B" w:rsidRDefault="00AF6D05">
      <w:pPr>
        <w:pStyle w:val="Textbody"/>
        <w:ind w:left="1414"/>
        <w:jc w:val="both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b/>
          <w:noProof/>
          <w:sz w:val="26"/>
          <w:szCs w:val="26"/>
          <w:lang w:eastAsia="en-US" w:bidi="ar-SA"/>
        </w:rPr>
        <w:drawing>
          <wp:inline distT="0" distB="0" distL="0" distR="0" wp14:anchorId="5E03297A" wp14:editId="3A5B04EA">
            <wp:extent cx="4811938" cy="3484888"/>
            <wp:effectExtent l="0" t="0" r="7712" b="1262"/>
            <wp:docPr id="18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1938" cy="34848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71712" w:rsidRPr="002A791B" w:rsidRDefault="00671712" w:rsidP="003A3DE9">
      <w:pPr>
        <w:pStyle w:val="Textbody"/>
        <w:ind w:left="54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A791B">
        <w:rPr>
          <w:rFonts w:ascii="Times New Roman" w:hAnsi="Times New Roman" w:cs="Times New Roman"/>
          <w:b/>
          <w:noProof/>
          <w:sz w:val="26"/>
          <w:szCs w:val="26"/>
          <w:lang w:eastAsia="en-US" w:bidi="ar-SA"/>
        </w:rPr>
        <w:drawing>
          <wp:inline distT="0" distB="0" distL="0" distR="0" wp14:anchorId="50D84572" wp14:editId="13ED0859">
            <wp:extent cx="4811395" cy="2606879"/>
            <wp:effectExtent l="0" t="0" r="825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70113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59" cy="26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712" w:rsidRPr="002A791B" w:rsidRDefault="00671712" w:rsidP="00671712">
      <w:pPr>
        <w:pStyle w:val="Textbody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A791B">
        <w:rPr>
          <w:rFonts w:ascii="Times New Roman" w:hAnsi="Times New Roman" w:cs="Times New Roman"/>
          <w:b/>
          <w:sz w:val="26"/>
          <w:szCs w:val="26"/>
        </w:rPr>
        <w:lastRenderedPageBreak/>
        <w:t>Step 7: Run a Communication Test</w:t>
      </w:r>
    </w:p>
    <w:p w:rsidR="00AD4687" w:rsidRPr="002A791B" w:rsidRDefault="00AF6D05" w:rsidP="002C405A">
      <w:pPr>
        <w:pStyle w:val="Textbody"/>
        <w:numPr>
          <w:ilvl w:val="2"/>
          <w:numId w:val="5"/>
        </w:numPr>
        <w:ind w:left="63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>Click the </w:t>
      </w:r>
      <w:r w:rsidRPr="002A791B">
        <w:rPr>
          <w:rFonts w:ascii="Times New Roman" w:hAnsi="Times New Roman" w:cs="Times New Roman"/>
          <w:b/>
          <w:sz w:val="26"/>
          <w:szCs w:val="26"/>
        </w:rPr>
        <w:t>Discover radio nodes in the same network </w:t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inline distT="0" distB="0" distL="0" distR="0" wp14:anchorId="07660152" wp14:editId="6F4D6919">
            <wp:extent cx="190469" cy="190469"/>
            <wp:effectExtent l="0" t="0" r="31" b="31"/>
            <wp:docPr id="1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469" cy="1904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2A791B">
        <w:rPr>
          <w:rFonts w:ascii="Times New Roman" w:hAnsi="Times New Roman" w:cs="Times New Roman"/>
          <w:sz w:val="26"/>
          <w:szCs w:val="26"/>
        </w:rPr>
        <w:t xml:space="preserve"> button of the first radio </w:t>
      </w:r>
      <w:r w:rsidRPr="002A791B">
        <w:rPr>
          <w:rFonts w:ascii="Times New Roman" w:hAnsi="Times New Roman" w:cs="Times New Roman"/>
          <w:sz w:val="26"/>
          <w:szCs w:val="26"/>
        </w:rPr>
        <w:t>module.</w:t>
      </w:r>
    </w:p>
    <w:p w:rsidR="002C405A" w:rsidRPr="002A791B" w:rsidRDefault="00AF6D05" w:rsidP="002C405A">
      <w:pPr>
        <w:pStyle w:val="Textbody"/>
        <w:spacing w:after="0"/>
        <w:ind w:left="347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>The device searches for radio modules in the same network.</w:t>
      </w:r>
      <w:r w:rsidR="002C405A" w:rsidRPr="002A791B">
        <w:rPr>
          <w:rFonts w:ascii="Times New Roman" w:hAnsi="Times New Roman" w:cs="Times New Roman"/>
          <w:sz w:val="26"/>
          <w:szCs w:val="26"/>
        </w:rPr>
        <w:t xml:space="preserve"> </w:t>
      </w:r>
      <w:r w:rsidR="002C405A" w:rsidRPr="002A791B">
        <w:rPr>
          <w:rFonts w:ascii="Times New Roman" w:hAnsi="Times New Roman" w:cs="Times New Roman"/>
          <w:sz w:val="26"/>
          <w:szCs w:val="26"/>
        </w:rPr>
        <w:t>You should see both devices available. Select both of them and click “Add selected devices.”</w:t>
      </w:r>
    </w:p>
    <w:p w:rsidR="002C405A" w:rsidRPr="002A791B" w:rsidRDefault="002C405A" w:rsidP="002C405A">
      <w:pPr>
        <w:pStyle w:val="Textbody"/>
        <w:numPr>
          <w:ilvl w:val="2"/>
          <w:numId w:val="5"/>
        </w:numPr>
        <w:spacing w:after="0"/>
        <w:ind w:left="630" w:hanging="270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sz w:val="26"/>
          <w:szCs w:val="26"/>
        </w:rPr>
        <w:t>Click one of the modules in the left-hand column. Now sele</w:t>
      </w:r>
      <w:r w:rsidRPr="002A791B">
        <w:rPr>
          <w:rFonts w:ascii="Times New Roman" w:hAnsi="Times New Roman" w:cs="Times New Roman"/>
          <w:sz w:val="26"/>
          <w:szCs w:val="26"/>
        </w:rPr>
        <w:t xml:space="preserve">ct the Console icon to view the </w:t>
      </w:r>
      <w:r w:rsidRPr="002A791B">
        <w:rPr>
          <w:rFonts w:ascii="Times New Roman" w:hAnsi="Times New Roman" w:cs="Times New Roman"/>
          <w:sz w:val="26"/>
          <w:szCs w:val="26"/>
        </w:rPr>
        <w:t>console. Click “Open.”</w:t>
      </w:r>
      <w:r w:rsidRPr="002A791B">
        <w:rPr>
          <w:rFonts w:ascii="Times New Roman" w:hAnsi="Times New Roman" w:cs="Times New Roman"/>
          <w:sz w:val="26"/>
          <w:szCs w:val="26"/>
        </w:rPr>
        <w:t xml:space="preserve"> -&gt; </w:t>
      </w:r>
      <w:r w:rsidRPr="002A791B">
        <w:rPr>
          <w:rFonts w:ascii="Times New Roman" w:hAnsi="Times New Roman" w:cs="Times New Roman"/>
          <w:sz w:val="26"/>
          <w:szCs w:val="26"/>
        </w:rPr>
        <w:t>Repeat for the other module, opening up a console</w:t>
      </w:r>
      <w:r w:rsidRPr="002A791B">
        <w:rPr>
          <w:rFonts w:ascii="Times New Roman" w:hAnsi="Times New Roman" w:cs="Times New Roman"/>
          <w:sz w:val="26"/>
          <w:szCs w:val="26"/>
        </w:rPr>
        <w:t xml:space="preserve"> -&gt;</w:t>
      </w:r>
      <w:r w:rsidRPr="002A791B">
        <w:rPr>
          <w:rFonts w:ascii="Times New Roman" w:hAnsi="Times New Roman" w:cs="Times New Roman"/>
          <w:sz w:val="26"/>
          <w:szCs w:val="26"/>
        </w:rPr>
        <w:t>Type into one console. You should see the result echoed back in the other console</w:t>
      </w:r>
      <w:r w:rsidRPr="002A791B">
        <w:rPr>
          <w:rFonts w:ascii="Times New Roman" w:hAnsi="Times New Roman" w:cs="Times New Roman"/>
          <w:sz w:val="26"/>
          <w:szCs w:val="26"/>
        </w:rPr>
        <w:t>.</w:t>
      </w:r>
    </w:p>
    <w:p w:rsidR="002C405A" w:rsidRPr="002A791B" w:rsidRDefault="002C405A" w:rsidP="002C405A">
      <w:pPr>
        <w:pStyle w:val="Textbody"/>
        <w:spacing w:after="0"/>
        <w:ind w:left="630"/>
        <w:rPr>
          <w:rFonts w:ascii="Times New Roman" w:hAnsi="Times New Roman" w:cs="Times New Roman"/>
          <w:sz w:val="26"/>
          <w:szCs w:val="26"/>
        </w:rPr>
      </w:pPr>
    </w:p>
    <w:p w:rsidR="002C405A" w:rsidRPr="002A791B" w:rsidRDefault="003A3DE9" w:rsidP="002C405A">
      <w:pPr>
        <w:pStyle w:val="Textbody"/>
        <w:spacing w:after="0"/>
        <w:ind w:left="630"/>
        <w:rPr>
          <w:rFonts w:ascii="Times New Roman" w:hAnsi="Times New Roman" w:cs="Times New Roman"/>
          <w:sz w:val="26"/>
          <w:szCs w:val="26"/>
        </w:rPr>
      </w:pP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C5DAC6" wp14:editId="4C66869E">
                <wp:simplePos x="0" y="0"/>
                <wp:positionH relativeFrom="column">
                  <wp:posOffset>2394899</wp:posOffset>
                </wp:positionH>
                <wp:positionV relativeFrom="paragraph">
                  <wp:posOffset>4832879</wp:posOffset>
                </wp:positionV>
                <wp:extent cx="1024932" cy="1105319"/>
                <wp:effectExtent l="0" t="0" r="80010" b="571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932" cy="11053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A1A8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188.55pt;margin-top:380.55pt;width:80.7pt;height:87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" strokecolor="#5b9bd5 [3204]" strokeweight="1.5pt">
                <v:stroke endarrow="block" joinstyle="miter"/>
              </v:shape>
            </w:pict>
          </mc:Fallback>
        </mc:AlternateContent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472714" wp14:editId="08B2EF47">
                <wp:simplePos x="0" y="0"/>
                <wp:positionH relativeFrom="column">
                  <wp:posOffset>2857122</wp:posOffset>
                </wp:positionH>
                <wp:positionV relativeFrom="paragraph">
                  <wp:posOffset>4712300</wp:posOffset>
                </wp:positionV>
                <wp:extent cx="1919235" cy="381837"/>
                <wp:effectExtent l="0" t="0" r="62230" b="7556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9235" cy="381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5552BC" id="Straight Arrow Connector 33" o:spid="_x0000_s1026" type="#_x0000_t32" style="position:absolute;margin-left:224.95pt;margin-top:371.05pt;width:151.1pt;height:30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92356F" wp14:editId="2B18B778">
                <wp:simplePos x="0" y="0"/>
                <wp:positionH relativeFrom="column">
                  <wp:posOffset>2867101</wp:posOffset>
                </wp:positionH>
                <wp:positionV relativeFrom="paragraph">
                  <wp:posOffset>1325769</wp:posOffset>
                </wp:positionV>
                <wp:extent cx="1457011" cy="331596"/>
                <wp:effectExtent l="0" t="0" r="48260" b="6858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011" cy="3315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DC6FF0" id="Straight Arrow Connector 32" o:spid="_x0000_s1026" type="#_x0000_t32" style="position:absolute;margin-left:225.75pt;margin-top:104.4pt;width:114.75pt;height:26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" strokecolor="#5b9bd5 [3204]" strokeweight="1.5pt">
                <v:stroke endarrow="block" joinstyle="miter"/>
              </v:shape>
            </w:pict>
          </mc:Fallback>
        </mc:AlternateContent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434FC2" wp14:editId="2757A529">
                <wp:simplePos x="0" y="0"/>
                <wp:positionH relativeFrom="column">
                  <wp:posOffset>2404947</wp:posOffset>
                </wp:positionH>
                <wp:positionV relativeFrom="paragraph">
                  <wp:posOffset>1436536</wp:posOffset>
                </wp:positionV>
                <wp:extent cx="1125416" cy="1105319"/>
                <wp:effectExtent l="0" t="0" r="74930" b="571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416" cy="11053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F1A2B" id="Straight Arrow Connector 31" o:spid="_x0000_s1026" type="#_x0000_t32" style="position:absolute;margin-left:189.35pt;margin-top:113.1pt;width:88.6pt;height:87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67EE15" wp14:editId="762593D0">
                <wp:simplePos x="0" y="0"/>
                <wp:positionH relativeFrom="column">
                  <wp:posOffset>3248702</wp:posOffset>
                </wp:positionH>
                <wp:positionV relativeFrom="paragraph">
                  <wp:posOffset>2391508</wp:posOffset>
                </wp:positionV>
                <wp:extent cx="1838848" cy="311499"/>
                <wp:effectExtent l="0" t="0" r="28575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848" cy="3114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3DE9" w:rsidRPr="003A3DE9" w:rsidRDefault="003A3DE9" w:rsidP="003A3DE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3A3DE9">
                              <w:rPr>
                                <w:color w:val="FF0000"/>
                              </w:rPr>
                              <w:t>R</w:t>
                            </w:r>
                            <w:r w:rsidRPr="003A3DE9">
                              <w:rPr>
                                <w:color w:val="FF0000"/>
                              </w:rPr>
                              <w:t>X: hi Coordinator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67EE15" id="Rectangle 30" o:spid="_x0000_s1026" style="position:absolute;left:0;text-align:left;margin-left:255.8pt;margin-top:188.3pt;width:144.8pt;height:24.5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" fillcolor="white [3201]" strokecolor="#70ad47 [3209]" strokeweight="1pt">
                <v:textbox>
                  <w:txbxContent>
                    <w:p w:rsidR="003A3DE9" w:rsidRPr="003A3DE9" w:rsidRDefault="003A3DE9" w:rsidP="003A3DE9">
                      <w:pPr>
                        <w:jc w:val="center"/>
                        <w:rPr>
                          <w:color w:val="FF0000"/>
                        </w:rPr>
                      </w:pPr>
                      <w:r w:rsidRPr="003A3DE9">
                        <w:rPr>
                          <w:color w:val="FF0000"/>
                        </w:rPr>
                        <w:t>R</w:t>
                      </w:r>
                      <w:r w:rsidRPr="003A3DE9">
                        <w:rPr>
                          <w:color w:val="FF0000"/>
                        </w:rPr>
                        <w:t>X: hi Coordinator</w:t>
                      </w:r>
                    </w:p>
                  </w:txbxContent>
                </v:textbox>
              </v:rect>
            </w:pict>
          </mc:Fallback>
        </mc:AlternateContent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A479E4" wp14:editId="32E4E5E3">
                <wp:simplePos x="0" y="0"/>
                <wp:positionH relativeFrom="column">
                  <wp:posOffset>3248702</wp:posOffset>
                </wp:positionH>
                <wp:positionV relativeFrom="paragraph">
                  <wp:posOffset>5797424</wp:posOffset>
                </wp:positionV>
                <wp:extent cx="1838848" cy="311499"/>
                <wp:effectExtent l="0" t="0" r="28575" b="127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848" cy="31149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3DE9" w:rsidRPr="003A3DE9" w:rsidRDefault="003A3DE9" w:rsidP="003A3DE9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 w:rsidRPr="003A3DE9">
                              <w:rPr>
                                <w:color w:val="0070C0"/>
                              </w:rPr>
                              <w:t>T</w:t>
                            </w:r>
                            <w:r w:rsidRPr="003A3DE9">
                              <w:rPr>
                                <w:color w:val="0070C0"/>
                              </w:rPr>
                              <w:t xml:space="preserve">X: hi </w:t>
                            </w:r>
                            <w:r w:rsidRPr="003A3DE9">
                              <w:rPr>
                                <w:color w:val="0070C0"/>
                              </w:rPr>
                              <w:t>Coordinator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A479E4" id="Rectangle 29" o:spid="_x0000_s1027" style="position:absolute;left:0;text-align:left;margin-left:255.8pt;margin-top:456.5pt;width:144.8pt;height:24.5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" fillcolor="white [3201]" strokecolor="#5b9bd5 [3204]" strokeweight="1pt">
                <v:textbox>
                  <w:txbxContent>
                    <w:p w:rsidR="003A3DE9" w:rsidRPr="003A3DE9" w:rsidRDefault="003A3DE9" w:rsidP="003A3DE9">
                      <w:pPr>
                        <w:jc w:val="center"/>
                        <w:rPr>
                          <w:color w:val="0070C0"/>
                        </w:rPr>
                      </w:pPr>
                      <w:r w:rsidRPr="003A3DE9">
                        <w:rPr>
                          <w:color w:val="0070C0"/>
                        </w:rPr>
                        <w:t>T</w:t>
                      </w:r>
                      <w:r w:rsidRPr="003A3DE9">
                        <w:rPr>
                          <w:color w:val="0070C0"/>
                        </w:rPr>
                        <w:t xml:space="preserve">X: hi </w:t>
                      </w:r>
                      <w:r w:rsidRPr="003A3DE9">
                        <w:rPr>
                          <w:color w:val="0070C0"/>
                        </w:rPr>
                        <w:t>Coordinator</w:t>
                      </w:r>
                    </w:p>
                  </w:txbxContent>
                </v:textbox>
              </v:rect>
            </w:pict>
          </mc:Fallback>
        </mc:AlternateContent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5408F0" wp14:editId="3CE7A000">
                <wp:simplePos x="0" y="0"/>
                <wp:positionH relativeFrom="column">
                  <wp:posOffset>4464553</wp:posOffset>
                </wp:positionH>
                <wp:positionV relativeFrom="paragraph">
                  <wp:posOffset>4913644</wp:posOffset>
                </wp:positionV>
                <wp:extent cx="1838848" cy="311499"/>
                <wp:effectExtent l="0" t="0" r="28575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848" cy="3114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3DE9" w:rsidRPr="003A3DE9" w:rsidRDefault="003A3DE9" w:rsidP="003A3DE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3A3DE9">
                              <w:rPr>
                                <w:color w:val="FF0000"/>
                              </w:rPr>
                              <w:t>R</w:t>
                            </w:r>
                            <w:r w:rsidRPr="003A3DE9">
                              <w:rPr>
                                <w:color w:val="FF0000"/>
                              </w:rPr>
                              <w:t>X: hi End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5408F0" id="Rectangle 28" o:spid="_x0000_s1028" style="position:absolute;left:0;text-align:left;margin-left:351.55pt;margin-top:386.9pt;width:144.8pt;height:24.5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" fillcolor="white [3201]" strokecolor="#70ad47 [3209]" strokeweight="1pt">
                <v:textbox>
                  <w:txbxContent>
                    <w:p w:rsidR="003A3DE9" w:rsidRPr="003A3DE9" w:rsidRDefault="003A3DE9" w:rsidP="003A3DE9">
                      <w:pPr>
                        <w:jc w:val="center"/>
                        <w:rPr>
                          <w:color w:val="FF0000"/>
                        </w:rPr>
                      </w:pPr>
                      <w:r w:rsidRPr="003A3DE9">
                        <w:rPr>
                          <w:color w:val="FF0000"/>
                        </w:rPr>
                        <w:t>R</w:t>
                      </w:r>
                      <w:r w:rsidRPr="003A3DE9">
                        <w:rPr>
                          <w:color w:val="FF0000"/>
                        </w:rPr>
                        <w:t>X: hi End device</w:t>
                      </w:r>
                    </w:p>
                  </w:txbxContent>
                </v:textbox>
              </v:rect>
            </w:pict>
          </mc:Fallback>
        </mc:AlternateContent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F1FE6A" wp14:editId="0AB9D6E4">
                <wp:simplePos x="0" y="0"/>
                <wp:positionH relativeFrom="column">
                  <wp:posOffset>4183506</wp:posOffset>
                </wp:positionH>
                <wp:positionV relativeFrom="paragraph">
                  <wp:posOffset>1526973</wp:posOffset>
                </wp:positionV>
                <wp:extent cx="1838848" cy="311499"/>
                <wp:effectExtent l="0" t="0" r="28575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848" cy="3114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3DE9" w:rsidRPr="003A3DE9" w:rsidRDefault="003A3DE9" w:rsidP="003A3DE9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 w:rsidRPr="003A3DE9">
                              <w:rPr>
                                <w:color w:val="0070C0"/>
                              </w:rPr>
                              <w:t>TX: hi End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F1FE6A" id="Rectangle 27" o:spid="_x0000_s1029" style="position:absolute;left:0;text-align:left;margin-left:329.4pt;margin-top:120.25pt;width:144.8pt;height:24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" fillcolor="white [3201]" strokecolor="#70ad47 [3209]" strokeweight="1pt">
                <v:textbox>
                  <w:txbxContent>
                    <w:p w:rsidR="003A3DE9" w:rsidRPr="003A3DE9" w:rsidRDefault="003A3DE9" w:rsidP="003A3DE9">
                      <w:pPr>
                        <w:jc w:val="center"/>
                        <w:rPr>
                          <w:color w:val="0070C0"/>
                        </w:rPr>
                      </w:pPr>
                      <w:r w:rsidRPr="003A3DE9">
                        <w:rPr>
                          <w:color w:val="0070C0"/>
                        </w:rPr>
                        <w:t>TX: hi End device</w:t>
                      </w:r>
                    </w:p>
                  </w:txbxContent>
                </v:textbox>
              </v:rect>
            </w:pict>
          </mc:Fallback>
        </mc:AlternateContent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75AD04" wp14:editId="3B7B312B">
                <wp:simplePos x="0" y="0"/>
                <wp:positionH relativeFrom="column">
                  <wp:posOffset>2334302</wp:posOffset>
                </wp:positionH>
                <wp:positionV relativeFrom="paragraph">
                  <wp:posOffset>3888237</wp:posOffset>
                </wp:positionV>
                <wp:extent cx="266700" cy="257175"/>
                <wp:effectExtent l="19050" t="19050" r="19050" b="28575"/>
                <wp:wrapNone/>
                <wp:docPr id="26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7175"/>
                        </a:xfrm>
                        <a:prstGeom prst="rect">
                          <a:avLst/>
                        </a:prstGeom>
                        <a:noFill/>
                        <a:ln w="28575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C5A07" id="Rectangle 17" o:spid="_x0000_s1026" style="position:absolute;margin-left:183.8pt;margin-top:306.15pt;width:21pt;height:20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" filled="f" strokecolor="red" strokeweight="2.25pt">
                <v:textbox inset="0,0,0,0"/>
              </v:rect>
            </w:pict>
          </mc:Fallback>
        </mc:AlternateContent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1A19BD" wp14:editId="045A1658">
                <wp:simplePos x="0" y="0"/>
                <wp:positionH relativeFrom="column">
                  <wp:posOffset>2345390</wp:posOffset>
                </wp:positionH>
                <wp:positionV relativeFrom="paragraph">
                  <wp:posOffset>481114</wp:posOffset>
                </wp:positionV>
                <wp:extent cx="266700" cy="257175"/>
                <wp:effectExtent l="19050" t="19050" r="19050" b="28575"/>
                <wp:wrapNone/>
                <wp:docPr id="22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7175"/>
                        </a:xfrm>
                        <a:prstGeom prst="rect">
                          <a:avLst/>
                        </a:prstGeom>
                        <a:noFill/>
                        <a:ln w="28575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87A1C" id="Rectangle 17" o:spid="_x0000_s1026" style="position:absolute;margin-left:184.7pt;margin-top:37.9pt;width:21pt;height:2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" filled="f" strokecolor="red" strokeweight="2.25pt">
                <v:textbox inset="0,0,0,0"/>
              </v:rect>
            </w:pict>
          </mc:Fallback>
        </mc:AlternateContent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inline distT="0" distB="0" distL="0" distR="0" wp14:anchorId="0F17E7AB" wp14:editId="231F47BA">
            <wp:extent cx="6120130" cy="33515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70AC1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91B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inline distT="0" distB="0" distL="0" distR="0" wp14:anchorId="020F6B80" wp14:editId="249BBCD2">
            <wp:extent cx="6120130" cy="3336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705CA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5A" w:rsidRPr="002A791B" w:rsidRDefault="002C405A">
      <w:pPr>
        <w:pStyle w:val="Textbody"/>
        <w:spacing w:after="0"/>
        <w:rPr>
          <w:rFonts w:ascii="Times New Roman" w:hAnsi="Times New Roman" w:cs="Times New Roman"/>
          <w:sz w:val="26"/>
          <w:szCs w:val="26"/>
        </w:rPr>
      </w:pPr>
    </w:p>
    <w:p w:rsidR="00AD4687" w:rsidRPr="002A791B" w:rsidRDefault="00AD4687">
      <w:pPr>
        <w:pStyle w:val="Textbody"/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3" w:name="_GoBack"/>
      <w:bookmarkEnd w:id="3"/>
    </w:p>
    <w:p w:rsidR="00AD4687" w:rsidRPr="002A791B" w:rsidRDefault="00AD4687">
      <w:pPr>
        <w:pStyle w:val="Textbody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D4687" w:rsidRPr="002A791B" w:rsidRDefault="00AD4687">
      <w:pPr>
        <w:pStyle w:val="Standard"/>
        <w:jc w:val="both"/>
        <w:rPr>
          <w:rFonts w:ascii="Times New Roman" w:hAnsi="Times New Roman" w:cs="Times New Roman"/>
          <w:b/>
          <w:sz w:val="26"/>
          <w:szCs w:val="26"/>
        </w:rPr>
      </w:pPr>
    </w:p>
    <w:sectPr w:rsidR="00AD4687" w:rsidRPr="002A791B">
      <w:type w:val="continuous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6D05" w:rsidRDefault="00AF6D05">
      <w:r>
        <w:separator/>
      </w:r>
    </w:p>
  </w:endnote>
  <w:endnote w:type="continuationSeparator" w:id="0">
    <w:p w:rsidR="00AF6D05" w:rsidRDefault="00AF6D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Liberation Mono">
    <w:altName w:val="MS Gothic"/>
    <w:charset w:val="00"/>
    <w:family w:val="modern"/>
    <w:pitch w:val="fixed"/>
  </w:font>
  <w:font w:name="Nimbus Mono L"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6D05" w:rsidRDefault="00AF6D05">
      <w:r>
        <w:rPr>
          <w:color w:val="000000"/>
        </w:rPr>
        <w:separator/>
      </w:r>
    </w:p>
  </w:footnote>
  <w:footnote w:type="continuationSeparator" w:id="0">
    <w:p w:rsidR="00AF6D05" w:rsidRDefault="00AF6D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700DE4"/>
    <w:multiLevelType w:val="multilevel"/>
    <w:tmpl w:val="A8FEB9BA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  <w:rPr>
        <w:b/>
      </w:r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1" w15:restartNumberingAfterBreak="0">
    <w:nsid w:val="4F275309"/>
    <w:multiLevelType w:val="multilevel"/>
    <w:tmpl w:val="7E2263E0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2" w15:restartNumberingAfterBreak="0">
    <w:nsid w:val="59E9105E"/>
    <w:multiLevelType w:val="multilevel"/>
    <w:tmpl w:val="23DACCD0"/>
    <w:lvl w:ilvl="0">
      <w:start w:val="1"/>
      <w:numFmt w:val="decimal"/>
      <w:lvlText w:val="%1."/>
      <w:lvlJc w:val="left"/>
      <w:pPr>
        <w:ind w:left="707" w:firstLine="0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2"/>
    </w:lvlOverride>
  </w:num>
  <w:num w:numId="4">
    <w:abstractNumId w:val="1"/>
    <w:lvlOverride w:ilvl="0">
      <w:startOverride w:val="3"/>
    </w:lvlOverride>
  </w:num>
  <w:num w:numId="5">
    <w:abstractNumId w:val="0"/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2"/>
    </w:lvlOverride>
  </w:num>
  <w:num w:numId="8">
    <w:abstractNumId w:val="0"/>
    <w:lvlOverride w:ilvl="0">
      <w:startOverride w:val="3"/>
    </w:lvlOverride>
  </w:num>
  <w:num w:numId="9">
    <w:abstractNumId w:val="0"/>
    <w:lvlOverride w:ilvl="0">
      <w:startOverride w:val="4"/>
    </w:lvlOverride>
  </w:num>
  <w:num w:numId="10">
    <w:abstractNumId w:val="2"/>
  </w:num>
  <w:num w:numId="11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AD4687"/>
    <w:rsid w:val="002A791B"/>
    <w:rsid w:val="002C405A"/>
    <w:rsid w:val="003A3DE9"/>
    <w:rsid w:val="00671712"/>
    <w:rsid w:val="00AD4687"/>
    <w:rsid w:val="00AF6D05"/>
    <w:rsid w:val="00F5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8CBA1"/>
  <w15:docId w15:val="{7D6A1F69-9E6B-4619-A070-2EAEDD85D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Heading1">
    <w:name w:val="heading 1"/>
    <w:basedOn w:val="Heading"/>
    <w:next w:val="Textbody"/>
    <w:pPr>
      <w:outlineLvl w:val="0"/>
    </w:pPr>
    <w:rPr>
      <w:rFonts w:ascii="Liberation Serif" w:hAnsi="Liberation Serif"/>
      <w:b/>
      <w:bCs/>
      <w:sz w:val="48"/>
      <w:szCs w:val="48"/>
    </w:rPr>
  </w:style>
  <w:style w:type="paragraph" w:styleId="Heading2">
    <w:name w:val="heading 2"/>
    <w:basedOn w:val="Heading"/>
    <w:next w:val="Textbody"/>
    <w:pPr>
      <w:spacing w:before="200"/>
      <w:outlineLvl w:val="1"/>
    </w:pPr>
    <w:rPr>
      <w:rFonts w:ascii="Liberation Serif" w:hAnsi="Liberation Serif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imbus Mono L" w:hAnsi="Liberation Mono" w:cs="Liberation Mono"/>
      <w:sz w:val="20"/>
      <w:szCs w:val="20"/>
    </w:r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trongEmphasis">
    <w:name w:val="Strong Emphasis"/>
    <w:rPr>
      <w:b/>
      <w:bCs/>
    </w:rPr>
  </w:style>
  <w:style w:type="character" w:customStyle="1" w:styleId="apple-converted-space">
    <w:name w:val="apple-converted-space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73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tp1.digi.com/support/utilities/40002881_G.run" TargetMode="External"/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tmp"/><Relationship Id="rId7" Type="http://schemas.openxmlformats.org/officeDocument/2006/relationships/hyperlink" Target="http://www.digi.com/xctu" TargetMode="External"/><Relationship Id="rId12" Type="http://schemas.openxmlformats.org/officeDocument/2006/relationships/image" Target="media/image2.tmp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2" Type="http://schemas.openxmlformats.org/officeDocument/2006/relationships/styles" Target="styles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tmp"/><Relationship Id="rId24" Type="http://schemas.openxmlformats.org/officeDocument/2006/relationships/image" Target="media/image14.tmp"/><Relationship Id="rId5" Type="http://schemas.openxmlformats.org/officeDocument/2006/relationships/footnotes" Target="footnotes.xml"/><Relationship Id="rId15" Type="http://schemas.openxmlformats.org/officeDocument/2006/relationships/image" Target="media/image5.tmp"/><Relationship Id="rId23" Type="http://schemas.openxmlformats.org/officeDocument/2006/relationships/image" Target="media/image13.png"/><Relationship Id="rId10" Type="http://schemas.openxmlformats.org/officeDocument/2006/relationships/hyperlink" Target="http://ftp1.digi.com/support/utilities/40002881_G.run" TargetMode="External"/><Relationship Id="rId19" Type="http://schemas.openxmlformats.org/officeDocument/2006/relationships/image" Target="media/image9.tmp"/><Relationship Id="rId4" Type="http://schemas.openxmlformats.org/officeDocument/2006/relationships/webSettings" Target="webSettings.xml"/><Relationship Id="rId9" Type="http://schemas.openxmlformats.org/officeDocument/2006/relationships/hyperlink" Target="https://www.digi.com/products/xbee-rf-solutions/xctu-software/xctu#productsupport-utilities" TargetMode="External"/><Relationship Id="rId14" Type="http://schemas.openxmlformats.org/officeDocument/2006/relationships/image" Target="media/image4.tmp"/><Relationship Id="rId22" Type="http://schemas.openxmlformats.org/officeDocument/2006/relationships/image" Target="media/image12.tmp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670</Words>
  <Characters>3824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hmtri</dc:creator>
  <cp:lastModifiedBy>hmtri</cp:lastModifiedBy>
  <cp:revision>2</cp:revision>
  <dcterms:created xsi:type="dcterms:W3CDTF">2017-03-12T10:32:00Z</dcterms:created>
  <dcterms:modified xsi:type="dcterms:W3CDTF">2017-03-12T10:32:00Z</dcterms:modified>
</cp:coreProperties>
</file>